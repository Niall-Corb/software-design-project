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832E" w14:textId="4BDE8D0D" w:rsidR="46278153" w:rsidRDefault="46278153"/>
    <w:p w14:paraId="31952A65" w14:textId="1AD2150B" w:rsidR="0C234FFB" w:rsidRDefault="0C234FFB"/>
    <w:p w14:paraId="19BB180F" w14:textId="2FC8C199" w:rsidR="46278153" w:rsidRDefault="46278153" w:rsidP="46278153"/>
    <w:tbl>
      <w:tblPr>
        <w:tblW w:w="15021" w:type="dxa"/>
        <w:tblInd w:w="85" w:type="dxa"/>
        <w:tblLook w:val="04A0" w:firstRow="1" w:lastRow="0" w:firstColumn="1" w:lastColumn="0" w:noHBand="0" w:noVBand="1"/>
      </w:tblPr>
      <w:tblGrid>
        <w:gridCol w:w="741"/>
        <w:gridCol w:w="2171"/>
        <w:gridCol w:w="3273"/>
        <w:gridCol w:w="1599"/>
        <w:gridCol w:w="266"/>
        <w:gridCol w:w="1274"/>
        <w:gridCol w:w="312"/>
        <w:gridCol w:w="883"/>
        <w:gridCol w:w="1645"/>
        <w:gridCol w:w="172"/>
        <w:gridCol w:w="2685"/>
      </w:tblGrid>
      <w:tr w:rsidR="0060436E" w:rsidRPr="0060436E" w14:paraId="4084BB47" w14:textId="77777777" w:rsidTr="563AB24D">
        <w:trPr>
          <w:trHeight w:val="510"/>
        </w:trPr>
        <w:tc>
          <w:tcPr>
            <w:tcW w:w="9636" w:type="dxa"/>
            <w:gridSpan w:val="7"/>
            <w:vMerge w:val="restart"/>
            <w:tcBorders>
              <w:top w:val="nil"/>
              <w:left w:val="nil"/>
              <w:bottom w:val="single" w:sz="4" w:space="0" w:color="CE8D3E"/>
              <w:right w:val="nil"/>
            </w:tcBorders>
            <w:noWrap/>
            <w:vAlign w:val="center"/>
            <w:hideMark/>
          </w:tcPr>
          <w:p w14:paraId="7C58F1BF" w14:textId="0FC38213" w:rsidR="0060436E" w:rsidRPr="0060436E" w:rsidRDefault="0060436E" w:rsidP="0060436E">
            <w:pPr>
              <w:rPr>
                <w:rFonts w:ascii="Book Antiqua" w:eastAsia="Times New Roman" w:hAnsi="Book Antiqua" w:cs="Times New Roman"/>
                <w:color w:val="864B04"/>
                <w:sz w:val="52"/>
                <w:szCs w:val="52"/>
              </w:rPr>
            </w:pPr>
            <w:r w:rsidRPr="0060436E">
              <w:rPr>
                <w:rFonts w:ascii="Book Antiqua" w:eastAsia="Times New Roman" w:hAnsi="Book Antiqua" w:cs="Times New Roman"/>
                <w:color w:val="864B04"/>
                <w:sz w:val="52"/>
                <w:szCs w:val="52"/>
              </w:rPr>
              <w:t xml:space="preserve">TEAM </w:t>
            </w:r>
            <w:r w:rsidR="00BF60DA">
              <w:rPr>
                <w:rFonts w:ascii="Book Antiqua" w:eastAsia="Times New Roman" w:hAnsi="Book Antiqua" w:cs="Times New Roman"/>
                <w:color w:val="864B04"/>
                <w:sz w:val="52"/>
                <w:szCs w:val="52"/>
              </w:rPr>
              <w:t>WORKING STRATEGY</w:t>
            </w:r>
          </w:p>
        </w:tc>
        <w:tc>
          <w:tcPr>
            <w:tcW w:w="5385" w:type="dxa"/>
            <w:gridSpan w:val="4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nil"/>
            </w:tcBorders>
            <w:shd w:val="clear" w:color="auto" w:fill="864B04"/>
            <w:noWrap/>
            <w:vAlign w:val="center"/>
            <w:hideMark/>
          </w:tcPr>
          <w:p w14:paraId="7B3F253E" w14:textId="4983A211" w:rsidR="0060436E" w:rsidRPr="0060436E" w:rsidRDefault="2C8D184B" w:rsidP="0060436E">
            <w:pPr>
              <w:jc w:val="center"/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</w:pPr>
            <w:r w:rsidRPr="2E9F1725">
              <w:rPr>
                <w:rFonts w:ascii="Century Gothic Bold" w:eastAsia="Times New Roman" w:hAnsi="Century Gothic Bold" w:cs="Times New Roman"/>
                <w:b/>
                <w:bCs/>
                <w:color w:val="F2F2F2" w:themeColor="background1" w:themeShade="F2"/>
              </w:rPr>
              <w:t xml:space="preserve">Date </w:t>
            </w:r>
            <w:r w:rsidR="1BA8A6C5" w:rsidRPr="2E9F1725">
              <w:rPr>
                <w:rFonts w:ascii="Century Gothic Bold" w:eastAsia="Times New Roman" w:hAnsi="Century Gothic Bold" w:cs="Times New Roman"/>
                <w:b/>
                <w:bCs/>
                <w:color w:val="F2F2F2" w:themeColor="background1" w:themeShade="F2"/>
              </w:rPr>
              <w:t>Created</w:t>
            </w:r>
            <w:r w:rsidRPr="2E9F1725">
              <w:rPr>
                <w:rFonts w:ascii="Century Gothic Bold" w:eastAsia="Times New Roman" w:hAnsi="Century Gothic Bold" w:cs="Times New Roman"/>
                <w:b/>
                <w:bCs/>
                <w:color w:val="F2F2F2" w:themeColor="background1" w:themeShade="F2"/>
              </w:rPr>
              <w:t xml:space="preserve">: </w:t>
            </w:r>
            <w:r w:rsidR="393DCC34" w:rsidRPr="2E9F1725">
              <w:rPr>
                <w:rFonts w:ascii="Century Gothic Bold" w:eastAsia="Times New Roman" w:hAnsi="Century Gothic Bold" w:cs="Times New Roman"/>
                <w:b/>
                <w:bCs/>
                <w:color w:val="FF0000"/>
              </w:rPr>
              <w:t>1</w:t>
            </w:r>
            <w:r w:rsidR="393DCC34" w:rsidRPr="2E9F1725">
              <w:rPr>
                <w:rFonts w:ascii="Century Gothic Bold" w:eastAsia="Times New Roman" w:hAnsi="Century Gothic Bold" w:cs="Times New Roman"/>
                <w:b/>
                <w:bCs/>
                <w:color w:val="FF0000"/>
                <w:vertAlign w:val="superscript"/>
              </w:rPr>
              <w:t>st</w:t>
            </w:r>
            <w:r w:rsidR="393DCC34" w:rsidRPr="2E9F1725">
              <w:rPr>
                <w:rFonts w:ascii="Century Gothic Bold" w:eastAsia="Times New Roman" w:hAnsi="Century Gothic Bold" w:cs="Times New Roman"/>
                <w:b/>
                <w:bCs/>
                <w:color w:val="FF0000"/>
              </w:rPr>
              <w:t xml:space="preserve"> October 2024</w:t>
            </w:r>
          </w:p>
        </w:tc>
      </w:tr>
      <w:tr w:rsidR="0060436E" w:rsidRPr="0060436E" w14:paraId="1838BEE9" w14:textId="77777777" w:rsidTr="563AB24D">
        <w:trPr>
          <w:trHeight w:val="382"/>
        </w:trPr>
        <w:tc>
          <w:tcPr>
            <w:tcW w:w="9636" w:type="dxa"/>
            <w:gridSpan w:val="7"/>
            <w:vMerge/>
            <w:vAlign w:val="center"/>
            <w:hideMark/>
          </w:tcPr>
          <w:p w14:paraId="3F116118" w14:textId="77777777" w:rsidR="0060436E" w:rsidRPr="0060436E" w:rsidRDefault="0060436E" w:rsidP="0060436E">
            <w:pPr>
              <w:rPr>
                <w:rFonts w:ascii="Book Antiqua" w:eastAsia="Times New Roman" w:hAnsi="Book Antiqua" w:cs="Times New Roman"/>
                <w:color w:val="864B04"/>
                <w:sz w:val="52"/>
                <w:szCs w:val="52"/>
              </w:rPr>
            </w:pPr>
          </w:p>
        </w:tc>
        <w:tc>
          <w:tcPr>
            <w:tcW w:w="5385" w:type="dxa"/>
            <w:gridSpan w:val="4"/>
            <w:tcBorders>
              <w:top w:val="single" w:sz="4" w:space="0" w:color="CE8D3E"/>
              <w:left w:val="nil"/>
              <w:bottom w:val="single" w:sz="4" w:space="0" w:color="CE8D3E"/>
              <w:right w:val="nil"/>
            </w:tcBorders>
            <w:noWrap/>
            <w:vAlign w:val="center"/>
            <w:hideMark/>
          </w:tcPr>
          <w:p w14:paraId="18C6A871" w14:textId="77777777" w:rsidR="0060436E" w:rsidRPr="0060436E" w:rsidRDefault="0060436E" w:rsidP="0060436E">
            <w:pPr>
              <w:jc w:val="center"/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0060436E"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60436E" w:rsidRPr="0060436E" w14:paraId="38C19E22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864B04"/>
            <w:noWrap/>
            <w:vAlign w:val="center"/>
            <w:hideMark/>
          </w:tcPr>
          <w:p w14:paraId="5400AB8A" w14:textId="28E5E62A" w:rsidR="0060436E" w:rsidRPr="0060436E" w:rsidRDefault="003C7248" w:rsidP="0060436E">
            <w:pPr>
              <w:jc w:val="center"/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</w:pPr>
            <w:r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  <w:t>TEAM INFORMATION</w:t>
            </w:r>
          </w:p>
        </w:tc>
      </w:tr>
      <w:tr w:rsidR="00057019" w:rsidRPr="0060436E" w14:paraId="6FC5E56C" w14:textId="77777777" w:rsidTr="563AB24D">
        <w:trPr>
          <w:trHeight w:val="2537"/>
        </w:trPr>
        <w:tc>
          <w:tcPr>
            <w:tcW w:w="7784" w:type="dxa"/>
            <w:gridSpan w:val="4"/>
            <w:tcBorders>
              <w:top w:val="nil"/>
              <w:left w:val="single" w:sz="4" w:space="0" w:color="CE8D3E"/>
              <w:right w:val="single" w:sz="4" w:space="0" w:color="CE8D3E"/>
            </w:tcBorders>
            <w:noWrap/>
            <w:hideMark/>
          </w:tcPr>
          <w:p w14:paraId="57C133DE" w14:textId="79D1BFB8" w:rsidR="00E52B45" w:rsidRDefault="52996231" w:rsidP="070A88C3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2E9F1725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The following persons are in this group / team:</w:t>
            </w:r>
          </w:p>
          <w:p w14:paraId="6D18D630" w14:textId="67A895BE" w:rsidR="00057019" w:rsidRPr="00057019" w:rsidRDefault="00035BCF" w:rsidP="563AB24D">
            <w:pPr>
              <w:pStyle w:val="ListParagraph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 Corbishley + 3 team members (anonymised)</w:t>
            </w:r>
          </w:p>
        </w:tc>
        <w:tc>
          <w:tcPr>
            <w:tcW w:w="7237" w:type="dxa"/>
            <w:gridSpan w:val="7"/>
            <w:tcBorders>
              <w:top w:val="nil"/>
              <w:left w:val="single" w:sz="4" w:space="0" w:color="CE8D3E"/>
              <w:right w:val="single" w:sz="4" w:space="0" w:color="CE8D3E"/>
            </w:tcBorders>
          </w:tcPr>
          <w:p w14:paraId="1478657D" w14:textId="5DF97336" w:rsidR="00057019" w:rsidRDefault="003C2DCC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2"/>
                <w:szCs w:val="22"/>
              </w:rPr>
              <w:t>Group number:</w:t>
            </w: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 </w:t>
            </w:r>
            <w:r w:rsidR="2285D0B3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3</w:t>
            </w:r>
          </w:p>
          <w:p w14:paraId="67546B0C" w14:textId="3ED68030" w:rsidR="00057019" w:rsidRPr="00E52B45" w:rsidRDefault="003C7248" w:rsidP="77405F16">
            <w:pPr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2"/>
                <w:szCs w:val="22"/>
              </w:rPr>
              <w:t>Group leader</w:t>
            </w:r>
            <w:r w:rsidR="69F2212D" w:rsidRPr="563AB24D">
              <w:rPr>
                <w:rFonts w:ascii="Book Antiqua" w:eastAsia="Times New Roman" w:hAnsi="Book Antiqua" w:cs="Times New Roman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69F2212D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</w:p>
          <w:p w14:paraId="64A6D853" w14:textId="05CCA81B" w:rsidR="00076C7E" w:rsidRPr="003C7248" w:rsidRDefault="00076C7E" w:rsidP="552E3957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</w:p>
        </w:tc>
      </w:tr>
      <w:tr w:rsidR="0060436E" w:rsidRPr="0060436E" w14:paraId="653A8969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864B04"/>
            <w:noWrap/>
            <w:vAlign w:val="center"/>
            <w:hideMark/>
          </w:tcPr>
          <w:p w14:paraId="4CEAC2A8" w14:textId="4ABD95D0" w:rsidR="0060436E" w:rsidRPr="0060436E" w:rsidRDefault="00BF60DA" w:rsidP="0060436E">
            <w:pPr>
              <w:jc w:val="center"/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</w:pPr>
            <w:r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  <w:t xml:space="preserve">BRIEF </w:t>
            </w:r>
            <w:r w:rsidR="003C7248"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  <w:t>DESCRIPTION OF PROJECT</w:t>
            </w:r>
          </w:p>
        </w:tc>
      </w:tr>
      <w:tr w:rsidR="0060436E" w:rsidRPr="0060436E" w14:paraId="1EA48680" w14:textId="77777777" w:rsidTr="563AB24D">
        <w:trPr>
          <w:trHeight w:val="461"/>
        </w:trPr>
        <w:tc>
          <w:tcPr>
            <w:tcW w:w="15021" w:type="dxa"/>
            <w:gridSpan w:val="11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  <w:vAlign w:val="center"/>
            <w:hideMark/>
          </w:tcPr>
          <w:p w14:paraId="11B66DF2" w14:textId="0B458D53" w:rsidR="0060436E" w:rsidRPr="0060436E" w:rsidRDefault="0005FD4B" w:rsidP="552E3957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A database system which allows hospitals to handle new patients by </w:t>
            </w:r>
            <w:r w:rsidR="4579662E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gathering medical information and assigning them to medical staff.</w:t>
            </w:r>
          </w:p>
        </w:tc>
      </w:tr>
      <w:tr w:rsidR="0060436E" w:rsidRPr="0060436E" w14:paraId="35F125D3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864B04"/>
            <w:noWrap/>
            <w:vAlign w:val="center"/>
            <w:hideMark/>
          </w:tcPr>
          <w:p w14:paraId="28C8AF13" w14:textId="5AEFD0C6" w:rsidR="0060436E" w:rsidRPr="0060436E" w:rsidRDefault="00BF60DA" w:rsidP="0060436E">
            <w:pPr>
              <w:jc w:val="center"/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</w:pPr>
            <w:r>
              <w:rPr>
                <w:rFonts w:ascii="Century Gothic Bold" w:eastAsia="Times New Roman" w:hAnsi="Century Gothic Bold" w:cs="Times New Roman"/>
                <w:b/>
                <w:bCs/>
                <w:color w:val="F2F2F2"/>
              </w:rPr>
              <w:t>BRIEF PLAN OF ACTION</w:t>
            </w:r>
          </w:p>
        </w:tc>
      </w:tr>
      <w:tr w:rsidR="00BF60DA" w:rsidRPr="0060436E" w14:paraId="0E575FA2" w14:textId="77777777" w:rsidTr="563AB24D">
        <w:trPr>
          <w:trHeight w:val="1064"/>
        </w:trPr>
        <w:tc>
          <w:tcPr>
            <w:tcW w:w="2912" w:type="dxa"/>
            <w:gridSpan w:val="2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  <w:hideMark/>
          </w:tcPr>
          <w:p w14:paraId="24FEADBB" w14:textId="66F80347" w:rsidR="00BF60DA" w:rsidRDefault="062C8C1A" w:rsidP="00BF60DA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Week </w:t>
            </w:r>
            <w:r w:rsidR="6838290B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</w:t>
            </w: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:</w:t>
            </w:r>
          </w:p>
          <w:p w14:paraId="0D883AE7" w14:textId="4FFB84A6" w:rsidR="00BF60DA" w:rsidRPr="0060436E" w:rsidRDefault="5D690976" w:rsidP="552E3957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Logo</w:t>
            </w:r>
          </w:p>
          <w:p w14:paraId="128C5513" w14:textId="5B3220EF" w:rsidR="00BF60DA" w:rsidRPr="0060436E" w:rsidRDefault="4716A377" w:rsidP="552E3957">
            <w:pPr>
              <w:rPr>
                <w:rFonts w:ascii="Book Antiqua" w:eastAsia="Book Antiqua" w:hAnsi="Book Antiqua" w:cs="Book Antiqua"/>
                <w:sz w:val="22"/>
                <w:szCs w:val="22"/>
              </w:rPr>
            </w:pPr>
            <w:r w:rsidRPr="552E3957">
              <w:rPr>
                <w:rFonts w:ascii="Book Antiqua" w:eastAsia="Book Antiqua" w:hAnsi="Book Antiqua" w:cs="Book Antiqua"/>
                <w:sz w:val="22"/>
                <w:szCs w:val="22"/>
              </w:rPr>
              <w:t>gathering requirements</w:t>
            </w:r>
          </w:p>
          <w:p w14:paraId="1BF4C166" w14:textId="6436B882" w:rsidR="00BF60DA" w:rsidRPr="0060436E" w:rsidRDefault="1495CB3F" w:rsidP="552E3957">
            <w:pPr>
              <w:rPr>
                <w:rFonts w:ascii="Book Antiqua" w:eastAsia="Book Antiqua" w:hAnsi="Book Antiqua" w:cs="Book Antiqua"/>
                <w:sz w:val="22"/>
                <w:szCs w:val="22"/>
              </w:rPr>
            </w:pPr>
            <w:r w:rsidRPr="552E3957">
              <w:rPr>
                <w:rFonts w:ascii="Book Antiqua" w:eastAsia="Book Antiqua" w:hAnsi="Book Antiqua" w:cs="Book Antiqua"/>
                <w:sz w:val="22"/>
                <w:szCs w:val="22"/>
              </w:rPr>
              <w:t>Functional Requirements</w:t>
            </w:r>
          </w:p>
          <w:p w14:paraId="61161235" w14:textId="0CAC2A8E" w:rsidR="00BF60DA" w:rsidRPr="0060436E" w:rsidRDefault="1495CB3F" w:rsidP="552E3957">
            <w:pPr>
              <w:rPr>
                <w:rFonts w:ascii="Book Antiqua" w:eastAsia="Book Antiqua" w:hAnsi="Book Antiqua" w:cs="Book Antiqua"/>
                <w:sz w:val="22"/>
                <w:szCs w:val="22"/>
              </w:rPr>
            </w:pPr>
            <w:r w:rsidRPr="552E3957">
              <w:rPr>
                <w:rFonts w:ascii="Book Antiqua" w:eastAsia="Book Antiqua" w:hAnsi="Book Antiqua" w:cs="Book Antiqua"/>
                <w:sz w:val="22"/>
                <w:szCs w:val="22"/>
              </w:rPr>
              <w:t>Non-Functional Requirements</w:t>
            </w:r>
          </w:p>
          <w:p w14:paraId="373C2A66" w14:textId="724C2B20" w:rsidR="00BF60DA" w:rsidRPr="0060436E" w:rsidRDefault="6560CCBC" w:rsidP="552E3957">
            <w:pPr>
              <w:rPr>
                <w:rFonts w:ascii="Book Antiqua" w:eastAsia="Book Antiqua" w:hAnsi="Book Antiqua" w:cs="Book Antiqua"/>
                <w:sz w:val="22"/>
                <w:szCs w:val="22"/>
              </w:rPr>
            </w:pPr>
            <w:r w:rsidRPr="552E3957">
              <w:rPr>
                <w:rFonts w:ascii="Book Antiqua" w:eastAsia="Book Antiqua" w:hAnsi="Book Antiqua" w:cs="Book Antiqua"/>
                <w:sz w:val="22"/>
                <w:szCs w:val="22"/>
              </w:rPr>
              <w:t>Requi</w:t>
            </w:r>
            <w:r w:rsidR="026ACF0A" w:rsidRPr="552E3957">
              <w:rPr>
                <w:rFonts w:ascii="Book Antiqua" w:eastAsia="Book Antiqua" w:hAnsi="Book Antiqua" w:cs="Book Antiqua"/>
                <w:sz w:val="22"/>
                <w:szCs w:val="22"/>
              </w:rPr>
              <w:t xml:space="preserve">rements </w:t>
            </w:r>
            <w:r w:rsidR="50EB0815" w:rsidRPr="552E3957">
              <w:rPr>
                <w:rFonts w:ascii="Book Antiqua" w:eastAsia="Book Antiqua" w:hAnsi="Book Antiqua" w:cs="Book Antiqua"/>
                <w:sz w:val="22"/>
                <w:szCs w:val="22"/>
              </w:rPr>
              <w:t>Review</w:t>
            </w:r>
          </w:p>
        </w:tc>
        <w:tc>
          <w:tcPr>
            <w:tcW w:w="3273" w:type="dxa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</w:tcPr>
          <w:p w14:paraId="479BAED9" w14:textId="09C5FC67" w:rsidR="00BF60DA" w:rsidRDefault="062C8C1A" w:rsidP="00BF60DA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Week </w:t>
            </w:r>
            <w:r w:rsidR="5B0089EA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3</w:t>
            </w: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:</w:t>
            </w:r>
          </w:p>
          <w:p w14:paraId="5B6A8E46" w14:textId="61761075" w:rsidR="00BF60DA" w:rsidRPr="0060436E" w:rsidRDefault="3758669B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Data flow diagrams</w:t>
            </w:r>
          </w:p>
          <w:p w14:paraId="513715AB" w14:textId="51F7D49E" w:rsidR="00BF60DA" w:rsidRPr="0060436E" w:rsidRDefault="1D15C37B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Acceptance Criteria</w:t>
            </w:r>
          </w:p>
          <w:p w14:paraId="439B7BBC" w14:textId="6370E98A" w:rsidR="00BF60DA" w:rsidRPr="0060436E" w:rsidRDefault="05D55A42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Risk management</w:t>
            </w:r>
          </w:p>
          <w:p w14:paraId="7758F0CA" w14:textId="545D182F" w:rsidR="00BF60DA" w:rsidRPr="0060436E" w:rsidRDefault="450858ED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ER diagrams</w:t>
            </w:r>
          </w:p>
          <w:p w14:paraId="1A3360C6" w14:textId="35DE11A3" w:rsidR="00BF60DA" w:rsidRPr="0060436E" w:rsidRDefault="450858ED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Flowcharts</w:t>
            </w:r>
          </w:p>
        </w:tc>
        <w:tc>
          <w:tcPr>
            <w:tcW w:w="3139" w:type="dxa"/>
            <w:gridSpan w:val="3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</w:tcPr>
          <w:p w14:paraId="0A236FCE" w14:textId="6AE92A76" w:rsidR="00BF60DA" w:rsidRDefault="062C8C1A" w:rsidP="00BF60DA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Week </w:t>
            </w:r>
            <w:r w:rsidR="1AE712C2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4</w:t>
            </w: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:</w:t>
            </w:r>
          </w:p>
          <w:p w14:paraId="3A547C20" w14:textId="43DBF016" w:rsidR="00BF60DA" w:rsidRPr="0060436E" w:rsidRDefault="75BC3112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System requirement</w:t>
            </w:r>
          </w:p>
          <w:p w14:paraId="69F9D0C9" w14:textId="254852C7" w:rsidR="00BF60DA" w:rsidRPr="0060436E" w:rsidRDefault="75BC3112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Requirement prioritization</w:t>
            </w:r>
          </w:p>
          <w:p w14:paraId="59057FE1" w14:textId="43E07A61" w:rsidR="00BF60DA" w:rsidRPr="0060436E" w:rsidRDefault="239DD81B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Pseudocode</w:t>
            </w:r>
          </w:p>
          <w:p w14:paraId="49ED5496" w14:textId="08F5A424" w:rsidR="00BF60DA" w:rsidRPr="0060436E" w:rsidRDefault="5F0D30E8" w:rsidP="552E3957">
            <w:pPr>
              <w:rPr>
                <w:rFonts w:ascii="Book Antiqua" w:eastAsia="Book Antiqua" w:hAnsi="Book Antiqua" w:cs="Book Antiqua"/>
                <w:sz w:val="22"/>
                <w:szCs w:val="22"/>
              </w:rPr>
            </w:pPr>
            <w:r w:rsidRPr="552E3957">
              <w:rPr>
                <w:rFonts w:ascii="Book Antiqua" w:eastAsia="Book Antiqua" w:hAnsi="Book Antiqua" w:cs="Book Antiqua"/>
                <w:sz w:val="22"/>
                <w:szCs w:val="22"/>
              </w:rPr>
              <w:t>Application's front-end design.</w:t>
            </w:r>
          </w:p>
          <w:p w14:paraId="40145DFA" w14:textId="332E0C6D" w:rsidR="00BF60DA" w:rsidRPr="0060436E" w:rsidRDefault="00BF60DA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</w:p>
        </w:tc>
        <w:tc>
          <w:tcPr>
            <w:tcW w:w="2840" w:type="dxa"/>
            <w:gridSpan w:val="3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</w:tcPr>
          <w:p w14:paraId="22A3E514" w14:textId="796A970E" w:rsidR="00BF60DA" w:rsidRPr="0060436E" w:rsidRDefault="062C8C1A" w:rsidP="552E3957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Week </w:t>
            </w:r>
            <w:r w:rsidR="4B696A17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5</w:t>
            </w: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:</w:t>
            </w:r>
          </w:p>
          <w:p w14:paraId="1A64D4C2" w14:textId="569B53FC" w:rsidR="00BF60DA" w:rsidRPr="0060436E" w:rsidRDefault="07E7FB6D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UML diagrams</w:t>
            </w:r>
          </w:p>
          <w:p w14:paraId="6A1B150A" w14:textId="1572B8DF" w:rsidR="00BF60DA" w:rsidRPr="0060436E" w:rsidRDefault="07E8C85F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77405F16">
              <w:rPr>
                <w:rFonts w:ascii="Book Antiqua" w:eastAsia="Times New Roman" w:hAnsi="Book Antiqua" w:cs="Times New Roman"/>
                <w:sz w:val="22"/>
                <w:szCs w:val="22"/>
              </w:rPr>
              <w:t xml:space="preserve">Finish </w:t>
            </w:r>
            <w:bookmarkStart w:id="0" w:name="_Int_ptqfQrWp"/>
            <w:r w:rsidRPr="77405F16">
              <w:rPr>
                <w:rFonts w:ascii="Book Antiqua" w:eastAsia="Times New Roman" w:hAnsi="Book Antiqua" w:cs="Times New Roman"/>
                <w:sz w:val="22"/>
                <w:szCs w:val="22"/>
              </w:rPr>
              <w:t>write</w:t>
            </w:r>
            <w:bookmarkEnd w:id="0"/>
            <w:r w:rsidRPr="77405F16">
              <w:rPr>
                <w:rFonts w:ascii="Book Antiqua" w:eastAsia="Times New Roman" w:hAnsi="Book Antiqua" w:cs="Times New Roman"/>
                <w:sz w:val="22"/>
                <w:szCs w:val="22"/>
              </w:rPr>
              <w:t xml:space="preserve"> up</w:t>
            </w:r>
          </w:p>
          <w:p w14:paraId="5D32C859" w14:textId="38FC6191" w:rsidR="00BF60DA" w:rsidRPr="0060436E" w:rsidRDefault="07E8C85F" w:rsidP="552E3957">
            <w:pPr>
              <w:rPr>
                <w:rFonts w:ascii="Book Antiqua" w:eastAsia="Times New Roman" w:hAnsi="Book Antiqua" w:cs="Times New Roman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sz w:val="22"/>
                <w:szCs w:val="22"/>
              </w:rPr>
              <w:t>Create presentation</w:t>
            </w:r>
          </w:p>
          <w:p w14:paraId="686615B0" w14:textId="48DB1434" w:rsidR="00BF60DA" w:rsidRPr="0060436E" w:rsidRDefault="00BF60DA" w:rsidP="552E3957">
            <w:pPr>
              <w:rPr>
                <w:rFonts w:ascii="Book Antiqua" w:eastAsia="Times New Roman" w:hAnsi="Book Antiqua" w:cs="Times New Roman"/>
                <w:color w:val="FF0000"/>
                <w:sz w:val="22"/>
                <w:szCs w:val="22"/>
              </w:rPr>
            </w:pPr>
          </w:p>
        </w:tc>
        <w:tc>
          <w:tcPr>
            <w:tcW w:w="2857" w:type="dxa"/>
            <w:gridSpan w:val="2"/>
            <w:tcBorders>
              <w:top w:val="single" w:sz="4" w:space="0" w:color="CE8D3E"/>
              <w:left w:val="single" w:sz="4" w:space="0" w:color="CE8D3E"/>
              <w:bottom w:val="single" w:sz="4" w:space="0" w:color="CE8D3E"/>
              <w:right w:val="single" w:sz="4" w:space="0" w:color="CE8D3E"/>
            </w:tcBorders>
            <w:shd w:val="clear" w:color="auto" w:fill="FEEAD1"/>
          </w:tcPr>
          <w:p w14:paraId="48F88197" w14:textId="7F904D78" w:rsidR="00BF60DA" w:rsidRDefault="062C8C1A" w:rsidP="00BF60DA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Week </w:t>
            </w:r>
            <w:r w:rsidR="07E44E8E"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6</w:t>
            </w: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 (Submission):</w:t>
            </w:r>
          </w:p>
          <w:p w14:paraId="327F3AE2" w14:textId="599F469B" w:rsidR="04DC65E2" w:rsidRDefault="04DC65E2" w:rsidP="552E3957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Polishing and completing</w:t>
            </w:r>
          </w:p>
          <w:p w14:paraId="7F44D2C9" w14:textId="7C65548F" w:rsidR="00BF60DA" w:rsidRPr="0060436E" w:rsidRDefault="1C22BE19" w:rsidP="00BF60DA">
            <w:pPr>
              <w:rPr>
                <w:rFonts w:ascii="Book Antiqua" w:eastAsia="Times New Roman" w:hAnsi="Book Antiqua" w:cs="Times New Roman"/>
                <w:color w:val="000000"/>
                <w:sz w:val="22"/>
                <w:szCs w:val="22"/>
              </w:rPr>
            </w:pPr>
            <w:r w:rsidRPr="552E3957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Final Review</w:t>
            </w:r>
          </w:p>
        </w:tc>
      </w:tr>
      <w:tr w:rsidR="009C70E0" w:rsidRPr="0060436E" w14:paraId="4C39D026" w14:textId="77777777" w:rsidTr="563AB24D">
        <w:trPr>
          <w:trHeight w:val="765"/>
        </w:trPr>
        <w:tc>
          <w:tcPr>
            <w:tcW w:w="741" w:type="dxa"/>
            <w:tcBorders>
              <w:top w:val="nil"/>
              <w:left w:val="single" w:sz="4" w:space="0" w:color="CE8D3E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48FC9202" w14:textId="78F17D8B" w:rsidR="009C70E0" w:rsidRPr="0060436E" w:rsidRDefault="009C70E0" w:rsidP="00BF60DA">
            <w:pPr>
              <w:jc w:val="center"/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</w:pPr>
            <w:r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  <w:t>NO</w:t>
            </w:r>
          </w:p>
        </w:tc>
        <w:tc>
          <w:tcPr>
            <w:tcW w:w="730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1C7A2D7F" w14:textId="2F842674" w:rsidR="009C70E0" w:rsidRPr="0060436E" w:rsidRDefault="009C70E0" w:rsidP="00BF60DA">
            <w:pPr>
              <w:jc w:val="center"/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</w:pPr>
            <w:r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  <w:t>WORK DESCRIPTION</w:t>
            </w:r>
          </w:p>
        </w:tc>
        <w:tc>
          <w:tcPr>
            <w:tcW w:w="246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163021A7" w14:textId="0248502E" w:rsidR="009C70E0" w:rsidRPr="0060436E" w:rsidRDefault="009C70E0" w:rsidP="00BF60DA">
            <w:pPr>
              <w:jc w:val="center"/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</w:pPr>
            <w:r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  <w:t>TEAM MEMBER RESPONSIBLE</w:t>
            </w:r>
          </w:p>
        </w:tc>
        <w:tc>
          <w:tcPr>
            <w:tcW w:w="1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4F87C634" w14:textId="4A9FE0CC" w:rsidR="009C70E0" w:rsidRPr="0060436E" w:rsidRDefault="009C70E0" w:rsidP="00BF60DA">
            <w:pPr>
              <w:jc w:val="center"/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</w:pPr>
            <w:r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  <w:t>TIME TO BE TAKEN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3152B014" w14:textId="06F3297A" w:rsidR="009C70E0" w:rsidRPr="0060436E" w:rsidRDefault="009C70E0" w:rsidP="00BF60DA">
            <w:pPr>
              <w:jc w:val="center"/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</w:pPr>
            <w:r>
              <w:rPr>
                <w:rFonts w:ascii="Century Gothic Bold" w:eastAsia="Times New Roman" w:hAnsi="Century Gothic Bold" w:cs="Times New Roman"/>
                <w:color w:val="F2F2F2"/>
                <w:sz w:val="22"/>
                <w:szCs w:val="22"/>
              </w:rPr>
              <w:t>TEAM MEMBERS WHO WILL SUPPORT (If Any)</w:t>
            </w:r>
          </w:p>
        </w:tc>
      </w:tr>
      <w:tr w:rsidR="552E3957" w14:paraId="4B433AFB" w14:textId="77777777" w:rsidTr="563AB24D">
        <w:trPr>
          <w:trHeight w:val="765"/>
        </w:trPr>
        <w:tc>
          <w:tcPr>
            <w:tcW w:w="15021" w:type="dxa"/>
            <w:gridSpan w:val="11"/>
            <w:tcBorders>
              <w:top w:val="nil"/>
              <w:left w:val="single" w:sz="4" w:space="0" w:color="CE8D3E"/>
              <w:bottom w:val="single" w:sz="4" w:space="0" w:color="auto"/>
              <w:right w:val="single" w:sz="4" w:space="0" w:color="CE8D3E"/>
            </w:tcBorders>
            <w:shd w:val="clear" w:color="auto" w:fill="864B04"/>
            <w:vAlign w:val="center"/>
            <w:hideMark/>
          </w:tcPr>
          <w:p w14:paraId="5FD32512" w14:textId="15CC8BD1" w:rsidR="4D8ECAC4" w:rsidRDefault="4D8ECAC4" w:rsidP="552E3957">
            <w:pPr>
              <w:jc w:val="center"/>
              <w:rPr>
                <w:rFonts w:ascii="Century Gothic Bold" w:eastAsia="Times New Roman" w:hAnsi="Century Gothic Bold" w:cs="Times New Roman"/>
                <w:color w:val="F2F2F2" w:themeColor="background1" w:themeShade="F2"/>
                <w:sz w:val="22"/>
                <w:szCs w:val="22"/>
              </w:rPr>
            </w:pPr>
            <w:r w:rsidRPr="552E3957">
              <w:rPr>
                <w:rFonts w:ascii="Century Gothic Bold" w:eastAsia="Times New Roman" w:hAnsi="Century Gothic Bold" w:cs="Times New Roman"/>
                <w:color w:val="F2F2F2" w:themeColor="background1" w:themeShade="F2"/>
                <w:sz w:val="22"/>
                <w:szCs w:val="22"/>
              </w:rPr>
              <w:t xml:space="preserve">Week </w:t>
            </w:r>
            <w:r w:rsidR="31401414" w:rsidRPr="552E3957">
              <w:rPr>
                <w:rFonts w:ascii="Century Gothic Bold" w:eastAsia="Times New Roman" w:hAnsi="Century Gothic Bold" w:cs="Times New Roman"/>
                <w:color w:val="F2F2F2" w:themeColor="background1" w:themeShade="F2"/>
                <w:sz w:val="22"/>
                <w:szCs w:val="22"/>
              </w:rPr>
              <w:t>2</w:t>
            </w:r>
          </w:p>
        </w:tc>
      </w:tr>
      <w:tr w:rsidR="009C70E0" w:rsidRPr="0060436E" w14:paraId="41934746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0F31652" w14:textId="67A45830" w:rsidR="009C70E0" w:rsidRPr="0060436E" w:rsidRDefault="103E7FDB" w:rsidP="563AB24D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8AC43CB" w14:textId="660B2E8B" w:rsidR="009C70E0" w:rsidRPr="0060436E" w:rsidRDefault="12306632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G</w:t>
            </w:r>
            <w:r w:rsidR="06E9F92D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ather</w:t>
            </w:r>
            <w:r w:rsidR="10A5FA84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ing</w:t>
            </w:r>
            <w:r w:rsidR="06E9F92D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32A68271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requirements (</w:t>
            </w:r>
            <w:r w:rsidR="06E9F92D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surveys, interviews with actual users, or forms </w:t>
            </w:r>
            <w:r w:rsidR="6F46C56B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etc.</w:t>
            </w:r>
            <w:r w:rsidR="06E9F92D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3B1B430" w14:textId="144404C2" w:rsidR="009C70E0" w:rsidRPr="0060436E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1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35A6F6D" w14:textId="148C8C65" w:rsidR="009C70E0" w:rsidRPr="0060436E" w:rsidRDefault="3FA229CB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FFE8077" w14:textId="67E07E11" w:rsidR="009C70E0" w:rsidRPr="0060436E" w:rsidRDefault="1D211361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</w:t>
            </w:r>
            <w:r w:rsidR="7BCF6205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, 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28C2B2F5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E61E645" w14:textId="1F6E330A" w:rsidR="4AC26A74" w:rsidRDefault="4AC26A74" w:rsidP="563AB24D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0C49140" w14:textId="261FA00F" w:rsidR="552E3957" w:rsidRDefault="552E395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Logo design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0CF01CF" w14:textId="70C0831E" w:rsidR="552E3957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1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CD1C180" w14:textId="00E83FCE" w:rsidR="707E9A85" w:rsidRDefault="707E9A85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40 min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6EB2EBB" w14:textId="426701C2" w:rsidR="36AAD384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2802F91B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42EACBF" w14:textId="4E24210F" w:rsidR="260E7090" w:rsidRDefault="260E7090" w:rsidP="563AB24D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C0363D5" w14:textId="2B9CF177" w:rsidR="552E3957" w:rsidRDefault="5C7B2A7A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</w:t>
            </w:r>
            <w:r w:rsidR="552E3957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Functional Requirements</w:t>
            </w:r>
            <w:r w:rsidR="47EA5A0F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2FB7BF28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Document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8F3B5C4" w14:textId="31DAFE5D" w:rsidR="2AC91146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2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9AAFD9B" w14:textId="420A7E63" w:rsidR="0472A13A" w:rsidRDefault="0472A13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ED9C8D4" w14:textId="17629055" w:rsidR="15E4888D" w:rsidRDefault="15E4888D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</w:p>
        </w:tc>
      </w:tr>
      <w:tr w:rsidR="552E3957" w14:paraId="10D655EE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3A086BA" w14:textId="651B4624" w:rsidR="5A6F02FC" w:rsidRDefault="5A6F02FC" w:rsidP="563AB24D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4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C9D70FC" w14:textId="059EAB6F" w:rsidR="552E3957" w:rsidRDefault="2E1253E6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</w:t>
            </w:r>
            <w:r w:rsidR="552E3957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Non-Functional Requirements</w:t>
            </w:r>
            <w:r w:rsidR="051C3288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Document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F2B45CD" w14:textId="0FECA5A5" w:rsidR="2B086E39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6D7F2C" w14:textId="3217541F" w:rsidR="700CA491" w:rsidRDefault="700CA491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0793D17" w14:textId="554BC9CC" w:rsidR="0A46B67D" w:rsidRDefault="0A46B67D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</w:p>
        </w:tc>
      </w:tr>
      <w:tr w:rsidR="552E3957" w14:paraId="632BD71A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3DEFD35" w14:textId="5FC79ABE" w:rsidR="552E3957" w:rsidRDefault="552E3957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67BB9EF" w14:textId="1141DBC6" w:rsidR="47AE2A8C" w:rsidRDefault="47AE2A8C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Requirements Review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C12DCE" w14:textId="3EC598E1" w:rsidR="6B203FC9" w:rsidRDefault="6B203FC9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58DD0F2" w14:textId="7B774C1B" w:rsidR="6B203FC9" w:rsidRDefault="6B203FC9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4A99774" w14:textId="02303DDC" w:rsidR="6B203FC9" w:rsidRDefault="6B203FC9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1,</w:t>
            </w: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, Niall</w:t>
            </w:r>
          </w:p>
        </w:tc>
      </w:tr>
      <w:tr w:rsidR="552E3957" w14:paraId="46A78EF5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  <w:hideMark/>
          </w:tcPr>
          <w:p w14:paraId="4C4B73E7" w14:textId="337DB703" w:rsidR="65B8785D" w:rsidRDefault="65B8785D" w:rsidP="563AB24D">
            <w:pPr>
              <w:ind w:firstLine="220"/>
              <w:jc w:val="center"/>
              <w:rPr>
                <w:rFonts w:ascii="Times New Roman" w:eastAsia="Times New Roman" w:hAnsi="Times New Roman" w:cs="Times New Roman"/>
                <w:color w:val="F2F2F2" w:themeColor="background1" w:themeShade="F2"/>
              </w:rPr>
            </w:pPr>
            <w:r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 xml:space="preserve">Week </w:t>
            </w:r>
            <w:r w:rsidR="5DBFB427"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>3</w:t>
            </w:r>
          </w:p>
        </w:tc>
      </w:tr>
      <w:tr w:rsidR="552E3957" w14:paraId="61686037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C923D29" w14:textId="40636430" w:rsidR="24FA0ACA" w:rsidRDefault="24FA0ACA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4CEA0E6" w14:textId="54E51515" w:rsidR="63690492" w:rsidRDefault="36F7A36C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Draw </w:t>
            </w:r>
            <w:r w:rsidR="63690492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ER Diagrams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D50BA3C" w14:textId="04E7BC3C" w:rsidR="552E3957" w:rsidRDefault="552E395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Niall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7B78143" w14:textId="244CEC90" w:rsidR="22C8579A" w:rsidRDefault="22C8579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90 minutes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F4D2528" w14:textId="55C3D9C4" w:rsidR="22C8579A" w:rsidRDefault="22C8579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</w:p>
        </w:tc>
      </w:tr>
      <w:tr w:rsidR="552E3957" w14:paraId="76F68AEE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4D9E129" w14:textId="60B364A2" w:rsidR="175F6FFF" w:rsidRDefault="175F6FFF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75D41FB" w14:textId="4C8C6C77" w:rsidR="22C8579A" w:rsidRDefault="0EE0278B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Draw different level </w:t>
            </w:r>
            <w:r w:rsidR="22C8579A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DFDs (Data Flow Diagrams)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CE27681" w14:textId="42D1CECD" w:rsidR="7E1F6D81" w:rsidRDefault="31D48775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  <w:p w14:paraId="03B03BBC" w14:textId="2A70A6D4" w:rsidR="552E3957" w:rsidRDefault="552E395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190A53" w14:textId="0348895F" w:rsidR="06FC021E" w:rsidRDefault="06FC021E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2A40497" w14:textId="4419C7B8" w:rsidR="34971347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25000793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4925780" w14:textId="27975D0C" w:rsidR="175F6FFF" w:rsidRDefault="175F6FFF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F3F4CAD" w14:textId="2288FE65" w:rsidR="22C8579A" w:rsidRDefault="5960CC2C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Draw </w:t>
            </w:r>
            <w:r w:rsidR="22C8579A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Flowcharts</w:t>
            </w:r>
            <w:r w:rsidR="0B615F64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of various users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6ABBADA" w14:textId="498C68DA" w:rsidR="552E3957" w:rsidRDefault="552E3957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1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6699272" w14:textId="66805222" w:rsidR="7F5D7B60" w:rsidRDefault="7F5D7B60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 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488B7C0" w14:textId="01FFD718" w:rsidR="69C1CDFA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52D1C0E0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4474A8F" w14:textId="26A6F44D" w:rsidR="301234F7" w:rsidRDefault="301234F7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5B01B71" w14:textId="4D9A7716" w:rsidR="7087D27D" w:rsidRDefault="614D98F3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</w:t>
            </w:r>
            <w:r w:rsidR="0D2AF93A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User a</w:t>
            </w:r>
            <w:r w:rsidR="7087D27D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cceptance criteria</w:t>
            </w:r>
            <w:r w:rsidR="508D3551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(User stories)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CD5FB81" w14:textId="6D3ED208" w:rsidR="6EE2E844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2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DA8144B" w14:textId="2D1D4FB5" w:rsidR="00ABD3DE" w:rsidRDefault="00ABD3DE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6713E2D" w14:textId="7411E3CC" w:rsidR="78979C4E" w:rsidRDefault="78979C4E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3</w:t>
            </w:r>
          </w:p>
        </w:tc>
      </w:tr>
      <w:tr w:rsidR="552E3957" w14:paraId="2E04F75A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11DB4EB" w14:textId="07C80818" w:rsidR="2822A371" w:rsidRDefault="2822A371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DFBDBCD" w14:textId="2DCCBB84" w:rsidR="7087D27D" w:rsidRDefault="7087D27D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Risk management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3C9D1D4" w14:textId="498DE666" w:rsidR="64C35D3B" w:rsidRDefault="64C35D3B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C53331B" w14:textId="69C69DDD" w:rsidR="291781A7" w:rsidRDefault="291781A7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FBCB0C3" w14:textId="1FA20417" w:rsidR="1973EC9B" w:rsidRDefault="1973EC9B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</w:t>
            </w:r>
          </w:p>
        </w:tc>
      </w:tr>
      <w:tr w:rsidR="552E3957" w14:paraId="27866319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  <w:hideMark/>
          </w:tcPr>
          <w:p w14:paraId="22F4954E" w14:textId="6AA4A46E" w:rsidR="7087D27D" w:rsidRDefault="7087D27D" w:rsidP="563AB24D">
            <w:pPr>
              <w:ind w:firstLine="220"/>
              <w:jc w:val="center"/>
              <w:rPr>
                <w:rFonts w:ascii="Times New Roman" w:eastAsia="Times New Roman" w:hAnsi="Times New Roman" w:cs="Times New Roman"/>
                <w:color w:val="F2F2F2" w:themeColor="background1" w:themeShade="F2"/>
              </w:rPr>
            </w:pPr>
            <w:r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 xml:space="preserve">Week </w:t>
            </w:r>
            <w:r w:rsidR="43F4AEA4"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>4</w:t>
            </w:r>
          </w:p>
        </w:tc>
      </w:tr>
      <w:tr w:rsidR="00E52B45" w:rsidRPr="0060436E" w14:paraId="23CA7F72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A220D70" w14:textId="2C9939F9" w:rsidR="00E52B45" w:rsidRPr="0060436E" w:rsidRDefault="7EC4C236" w:rsidP="563AB24D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76A66B2" w14:textId="7D21DC62" w:rsidR="00E52B45" w:rsidRPr="0060436E" w:rsidRDefault="237AF43A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  <w:r w:rsidR="40C5400B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pplication</w:t>
            </w:r>
            <w:r w:rsidR="537E0258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’</w:t>
            </w:r>
            <w:r w:rsidR="40C5400B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s front-end design.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F26871" w14:textId="7AE0F40B" w:rsidR="00E52B45" w:rsidRPr="0060436E" w:rsidRDefault="2E1356A9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9DB694" w14:textId="20C722D2" w:rsidR="00E52B45" w:rsidRPr="0060436E" w:rsidRDefault="5EBCEA33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650C60B" w14:textId="22B4EA7A" w:rsidR="00E52B45" w:rsidRPr="0060436E" w:rsidRDefault="66564BEB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</w:t>
            </w:r>
          </w:p>
        </w:tc>
      </w:tr>
      <w:tr w:rsidR="00E52B45" w:rsidRPr="0060436E" w14:paraId="33B35A80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A87FE06" w14:textId="2F56170D" w:rsidR="00E52B45" w:rsidRPr="0060436E" w:rsidRDefault="73558EB6" w:rsidP="563AB24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 12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E28FC34" w14:textId="3641731A" w:rsidR="00E52B45" w:rsidRPr="0060436E" w:rsidRDefault="451A3DB3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Work on </w:t>
            </w:r>
            <w:r w:rsidR="4BDF68F9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System requirements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560306E" w14:textId="7CE25F31" w:rsidR="00E52B45" w:rsidRPr="0060436E" w:rsidRDefault="5BC270E6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1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62EC820" w14:textId="244C2D65" w:rsidR="00E52B45" w:rsidRPr="0060436E" w:rsidRDefault="4E29BC75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D3F6E3" w14:textId="5ADEA432" w:rsidR="00E52B45" w:rsidRPr="0060436E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28FB9587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EB20225" w14:textId="00CD077E" w:rsidR="78B0C855" w:rsidRDefault="78B0C855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0061EA9" w14:textId="59B6FFB3" w:rsidR="7B6AC427" w:rsidRDefault="4D3FAD95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</w:t>
            </w:r>
            <w:r w:rsidR="7B6AC427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Pseudocode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16C0CDA" w14:textId="036CF0E5" w:rsidR="15E3BBBA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2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6222F5E" w14:textId="313420D3" w:rsidR="552E3957" w:rsidRDefault="62BB253C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More than 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A2C15AF" w14:textId="7F76DC6B" w:rsidR="15E3BBBA" w:rsidRDefault="15E3BBB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</w:p>
        </w:tc>
      </w:tr>
      <w:tr w:rsidR="552E3957" w14:paraId="47177A9B" w14:textId="77777777" w:rsidTr="563AB24D">
        <w:trPr>
          <w:trHeight w:val="510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DF76AC1" w14:textId="500085C3" w:rsidR="468BD4DF" w:rsidRDefault="468BD4DF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2524AD9" w14:textId="7B5E372C" w:rsidR="7B6AC427" w:rsidRDefault="4D0B8381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Organize </w:t>
            </w:r>
            <w:r w:rsidR="7B6AC427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Requirements Prioritization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622F67B" w14:textId="20D4879B" w:rsidR="2942C221" w:rsidRDefault="070F1411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494CD8E" w14:textId="75380591" w:rsidR="552E3957" w:rsidRDefault="4A4502D1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62F06B0" w14:textId="1414865A" w:rsidR="2942C221" w:rsidRDefault="070F1411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</w:t>
            </w:r>
          </w:p>
        </w:tc>
      </w:tr>
      <w:tr w:rsidR="552E3957" w14:paraId="3A4908D2" w14:textId="77777777" w:rsidTr="563AB24D">
        <w:trPr>
          <w:trHeight w:val="510"/>
        </w:trPr>
        <w:tc>
          <w:tcPr>
            <w:tcW w:w="150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  <w:hideMark/>
          </w:tcPr>
          <w:p w14:paraId="1770A63D" w14:textId="22516322" w:rsidR="63797DA7" w:rsidRDefault="63797DA7" w:rsidP="563AB24D">
            <w:pPr>
              <w:ind w:firstLine="220"/>
              <w:jc w:val="center"/>
              <w:rPr>
                <w:rFonts w:ascii="Times New Roman" w:eastAsia="Times New Roman" w:hAnsi="Times New Roman" w:cs="Times New Roman"/>
                <w:color w:val="F2F2F2" w:themeColor="background1" w:themeShade="F2"/>
              </w:rPr>
            </w:pPr>
            <w:r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>Week 5</w:t>
            </w:r>
          </w:p>
        </w:tc>
      </w:tr>
      <w:tr w:rsidR="552E3957" w14:paraId="74D02407" w14:textId="77777777" w:rsidTr="563AB24D">
        <w:trPr>
          <w:trHeight w:val="495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099EC1D" w14:textId="4BFE802F" w:rsidR="6A8B9B9A" w:rsidRDefault="6A8B9B9A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5D1FD15" w14:textId="5552F94F" w:rsidR="63797DA7" w:rsidRDefault="1A49ED56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Draw </w:t>
            </w:r>
            <w:r w:rsidR="63797DA7"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UML Diagrams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948F2E5" w14:textId="28E0FBCC" w:rsidR="6FBB1548" w:rsidRDefault="00035BCF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Member 2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F8EF2D2" w14:textId="5D07A609" w:rsidR="552E3957" w:rsidRDefault="0E677616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More than 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D507220" w14:textId="35DCCD9A" w:rsidR="3414EE25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1</w:t>
            </w:r>
          </w:p>
        </w:tc>
      </w:tr>
      <w:tr w:rsidR="552E3957" w14:paraId="156A8514" w14:textId="77777777" w:rsidTr="563AB24D">
        <w:trPr>
          <w:trHeight w:val="495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C82CE00" w14:textId="7ED9117A" w:rsidR="25B12275" w:rsidRDefault="25B12275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4E41B7" w14:textId="407AA9CD" w:rsidR="63797DA7" w:rsidRDefault="63797DA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Finish Write up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B346A36" w14:textId="004D0C20" w:rsidR="03FDF730" w:rsidRDefault="03FDF730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Niall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6ED32FD" w14:textId="2907FBDB" w:rsidR="552E3957" w:rsidRDefault="789636F5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 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0031EED" w14:textId="698F80EF" w:rsidR="28E57C9A" w:rsidRDefault="28E57C9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, 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2</w:t>
            </w:r>
          </w:p>
        </w:tc>
      </w:tr>
      <w:tr w:rsidR="552E3957" w14:paraId="4133389F" w14:textId="77777777" w:rsidTr="563AB24D">
        <w:trPr>
          <w:trHeight w:val="495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1CD49D9" w14:textId="797C98E1" w:rsidR="25B12275" w:rsidRDefault="25B12275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BD22B0C" w14:textId="537C93C9" w:rsidR="63797DA7" w:rsidRDefault="63797DA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Create Presentation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863A6FF" w14:textId="029AAA50" w:rsidR="470EC6EB" w:rsidRDefault="02A224A0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F494916" w14:textId="35EACB4D" w:rsidR="552E3957" w:rsidRDefault="31AC1DBF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2hours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74CD55D" w14:textId="504CF99B" w:rsidR="61C0069A" w:rsidRDefault="61C0069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ember 1</w:t>
            </w:r>
            <w:r w:rsidR="27CD86D0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, 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3</w:t>
            </w:r>
            <w:r w:rsidR="27CD86D0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, Niall</w:t>
            </w:r>
          </w:p>
        </w:tc>
      </w:tr>
      <w:tr w:rsidR="552E3957" w14:paraId="41C22CA9" w14:textId="77777777" w:rsidTr="563AB24D">
        <w:trPr>
          <w:trHeight w:val="495"/>
        </w:trPr>
        <w:tc>
          <w:tcPr>
            <w:tcW w:w="1502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7C9F6A76" w14:textId="0E6ECBD8" w:rsidR="63797DA7" w:rsidRDefault="63797DA7" w:rsidP="563AB24D">
            <w:pPr>
              <w:ind w:firstLine="220"/>
              <w:jc w:val="center"/>
              <w:rPr>
                <w:rFonts w:ascii="Times New Roman" w:eastAsia="Times New Roman" w:hAnsi="Times New Roman" w:cs="Times New Roman"/>
                <w:color w:val="F2F2F2" w:themeColor="background1" w:themeShade="F2"/>
              </w:rPr>
            </w:pPr>
            <w:r w:rsidRPr="563AB24D">
              <w:rPr>
                <w:rFonts w:ascii="Times New Roman" w:eastAsia="Times New Roman" w:hAnsi="Times New Roman" w:cs="Times New Roman"/>
                <w:color w:val="F2F2F2" w:themeColor="background1" w:themeShade="F2"/>
              </w:rPr>
              <w:t>Week 6</w:t>
            </w:r>
          </w:p>
        </w:tc>
      </w:tr>
      <w:tr w:rsidR="552E3957" w14:paraId="4C1ACAFE" w14:textId="77777777" w:rsidTr="563AB24D">
        <w:trPr>
          <w:trHeight w:val="495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BF62F51" w14:textId="5622177E" w:rsidR="695DB872" w:rsidRDefault="695DB872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65958C6" w14:textId="2C15632E" w:rsidR="66D4AE39" w:rsidRDefault="66D4AE39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Final Review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5134FA4" w14:textId="3C80BE85" w:rsidR="552E3957" w:rsidRDefault="552E3957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Niall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D86F1F7" w14:textId="0F1BC0E1" w:rsidR="062A6305" w:rsidRDefault="062A6305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1 hour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71587AB" w14:textId="189FE2D5" w:rsidR="062A6305" w:rsidRDefault="00035BCF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Member 1, Member 2, Member 3</w:t>
            </w:r>
          </w:p>
        </w:tc>
      </w:tr>
      <w:tr w:rsidR="552E3957" w14:paraId="15171DDF" w14:textId="77777777" w:rsidTr="563AB24D">
        <w:trPr>
          <w:trHeight w:val="495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AC5C8F" w14:textId="58E5DC68" w:rsidR="695DB872" w:rsidRDefault="695DB872" w:rsidP="563AB24D">
            <w:pPr>
              <w:ind w:firstLine="22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73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DC3741D" w14:textId="59B6727C" w:rsidR="66D4AE39" w:rsidRDefault="66D4AE39" w:rsidP="563AB24D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Fixes and polishing</w:t>
            </w:r>
          </w:p>
        </w:tc>
        <w:tc>
          <w:tcPr>
            <w:tcW w:w="24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BF8E9B2" w14:textId="71D3EEC5" w:rsidR="30B73ACA" w:rsidRDefault="17A52E53" w:rsidP="563AB24D">
            <w:pPr>
              <w:spacing w:line="259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63AB24D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r w:rsidR="00035BCF">
              <w:rPr>
                <w:rFonts w:ascii="Times New Roman" w:eastAsia="Times New Roman" w:hAnsi="Times New Roman" w:cs="Times New Roman"/>
                <w:color w:val="000000" w:themeColor="text1"/>
              </w:rPr>
              <w:t>ember 3</w:t>
            </w:r>
          </w:p>
        </w:tc>
        <w:tc>
          <w:tcPr>
            <w:tcW w:w="1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6C52797" w14:textId="00D8698A" w:rsidR="30B73ACA" w:rsidRDefault="30B73ACA" w:rsidP="563AB24D">
            <w:pPr>
              <w:spacing w:line="259" w:lineRule="auto"/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4 </w:t>
            </w:r>
            <w:r w:rsidR="32E44D90"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hours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DA22921" w14:textId="705AA9F4" w:rsidR="30B73ACA" w:rsidRDefault="30B73ACA" w:rsidP="563AB24D">
            <w:pPr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</w:pPr>
            <w:r w:rsidRPr="563AB24D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>Niall,</w:t>
            </w:r>
            <w:r w:rsidR="00035BCF">
              <w:rPr>
                <w:rFonts w:ascii="Book Antiqua" w:eastAsia="Times New Roman" w:hAnsi="Book Antiqua" w:cs="Times New Roman"/>
                <w:color w:val="000000" w:themeColor="text1"/>
                <w:sz w:val="22"/>
                <w:szCs w:val="22"/>
              </w:rPr>
              <w:t xml:space="preserve"> Member 1, Member 2</w:t>
            </w:r>
          </w:p>
        </w:tc>
      </w:tr>
    </w:tbl>
    <w:p w14:paraId="51D3625A" w14:textId="1DFCA824" w:rsidR="2E9F1725" w:rsidRDefault="2E9F1725" w:rsidP="552E3957">
      <w:pPr>
        <w:rPr>
          <w:rFonts w:ascii="Arial" w:hAnsi="Arial"/>
          <w:noProof/>
          <w:color w:val="4472C4" w:themeColor="accent5"/>
          <w:sz w:val="20"/>
          <w:szCs w:val="20"/>
        </w:rPr>
      </w:pPr>
    </w:p>
    <w:sectPr w:rsidR="2E9F1725" w:rsidSect="00ED4BB8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 Bold">
    <w:altName w:val="Calibri"/>
    <w:panose1 w:val="020B0702020202020204"/>
    <w:charset w:val="00"/>
    <w:family w:val="auto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tqfQrWp" int2:invalidationBookmarkName="" int2:hashCode="4dDGwcKeatUWQH" int2:id="kmSYfzXv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E21"/>
    <w:multiLevelType w:val="hybridMultilevel"/>
    <w:tmpl w:val="8040B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6167E"/>
    <w:multiLevelType w:val="hybridMultilevel"/>
    <w:tmpl w:val="2D3CA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6AA02"/>
    <w:multiLevelType w:val="hybridMultilevel"/>
    <w:tmpl w:val="73F4BCE0"/>
    <w:lvl w:ilvl="0" w:tplc="6DDAD284">
      <w:start w:val="1"/>
      <w:numFmt w:val="decimal"/>
      <w:lvlText w:val="%1."/>
      <w:lvlJc w:val="left"/>
      <w:pPr>
        <w:ind w:left="720" w:hanging="360"/>
      </w:pPr>
    </w:lvl>
    <w:lvl w:ilvl="1" w:tplc="B67A0ADE">
      <w:start w:val="1"/>
      <w:numFmt w:val="lowerLetter"/>
      <w:lvlText w:val="%2."/>
      <w:lvlJc w:val="left"/>
      <w:pPr>
        <w:ind w:left="1440" w:hanging="360"/>
      </w:pPr>
    </w:lvl>
    <w:lvl w:ilvl="2" w:tplc="590219EC">
      <w:start w:val="1"/>
      <w:numFmt w:val="lowerRoman"/>
      <w:lvlText w:val="%3."/>
      <w:lvlJc w:val="right"/>
      <w:pPr>
        <w:ind w:left="2160" w:hanging="180"/>
      </w:pPr>
    </w:lvl>
    <w:lvl w:ilvl="3" w:tplc="B4467272">
      <w:start w:val="1"/>
      <w:numFmt w:val="decimal"/>
      <w:lvlText w:val="%4."/>
      <w:lvlJc w:val="left"/>
      <w:pPr>
        <w:ind w:left="2880" w:hanging="360"/>
      </w:pPr>
    </w:lvl>
    <w:lvl w:ilvl="4" w:tplc="08CAA350">
      <w:start w:val="1"/>
      <w:numFmt w:val="lowerLetter"/>
      <w:lvlText w:val="%5."/>
      <w:lvlJc w:val="left"/>
      <w:pPr>
        <w:ind w:left="3600" w:hanging="360"/>
      </w:pPr>
    </w:lvl>
    <w:lvl w:ilvl="5" w:tplc="B09498AE">
      <w:start w:val="1"/>
      <w:numFmt w:val="lowerRoman"/>
      <w:lvlText w:val="%6."/>
      <w:lvlJc w:val="right"/>
      <w:pPr>
        <w:ind w:left="4320" w:hanging="180"/>
      </w:pPr>
    </w:lvl>
    <w:lvl w:ilvl="6" w:tplc="F7C26D90">
      <w:start w:val="1"/>
      <w:numFmt w:val="decimal"/>
      <w:lvlText w:val="%7."/>
      <w:lvlJc w:val="left"/>
      <w:pPr>
        <w:ind w:left="5040" w:hanging="360"/>
      </w:pPr>
    </w:lvl>
    <w:lvl w:ilvl="7" w:tplc="B3180CEC">
      <w:start w:val="1"/>
      <w:numFmt w:val="lowerLetter"/>
      <w:lvlText w:val="%8."/>
      <w:lvlJc w:val="left"/>
      <w:pPr>
        <w:ind w:left="5760" w:hanging="360"/>
      </w:pPr>
    </w:lvl>
    <w:lvl w:ilvl="8" w:tplc="FEF242A8">
      <w:start w:val="1"/>
      <w:numFmt w:val="lowerRoman"/>
      <w:lvlText w:val="%9."/>
      <w:lvlJc w:val="right"/>
      <w:pPr>
        <w:ind w:left="6480" w:hanging="180"/>
      </w:pPr>
    </w:lvl>
  </w:abstractNum>
  <w:num w:numId="1" w16cid:durableId="856042501">
    <w:abstractNumId w:val="2"/>
  </w:num>
  <w:num w:numId="2" w16cid:durableId="1640649816">
    <w:abstractNumId w:val="0"/>
  </w:num>
  <w:num w:numId="3" w16cid:durableId="29336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73"/>
    <w:rsid w:val="00035BCF"/>
    <w:rsid w:val="00057019"/>
    <w:rsid w:val="0005FD4B"/>
    <w:rsid w:val="00076C7E"/>
    <w:rsid w:val="000F341C"/>
    <w:rsid w:val="00156604"/>
    <w:rsid w:val="00373087"/>
    <w:rsid w:val="003C2DCC"/>
    <w:rsid w:val="003C7248"/>
    <w:rsid w:val="003F4773"/>
    <w:rsid w:val="00471C74"/>
    <w:rsid w:val="004937B7"/>
    <w:rsid w:val="005A2448"/>
    <w:rsid w:val="0060436E"/>
    <w:rsid w:val="007C6C98"/>
    <w:rsid w:val="008A7D07"/>
    <w:rsid w:val="009C70E0"/>
    <w:rsid w:val="00A34AE7"/>
    <w:rsid w:val="00ABD3DE"/>
    <w:rsid w:val="00BF60DA"/>
    <w:rsid w:val="00C029C0"/>
    <w:rsid w:val="00C64DA2"/>
    <w:rsid w:val="00C6B71E"/>
    <w:rsid w:val="00D81F30"/>
    <w:rsid w:val="00E52B45"/>
    <w:rsid w:val="00E8450D"/>
    <w:rsid w:val="00ED4BB8"/>
    <w:rsid w:val="00F7286B"/>
    <w:rsid w:val="00FE295F"/>
    <w:rsid w:val="01400B3D"/>
    <w:rsid w:val="014F5A57"/>
    <w:rsid w:val="021D0628"/>
    <w:rsid w:val="0250FEFE"/>
    <w:rsid w:val="026ACF0A"/>
    <w:rsid w:val="029431B8"/>
    <w:rsid w:val="029FAC42"/>
    <w:rsid w:val="02A224A0"/>
    <w:rsid w:val="03DC8CB1"/>
    <w:rsid w:val="03FDF730"/>
    <w:rsid w:val="0472A13A"/>
    <w:rsid w:val="04DC65E2"/>
    <w:rsid w:val="051C3288"/>
    <w:rsid w:val="05D55A42"/>
    <w:rsid w:val="062A6305"/>
    <w:rsid w:val="062C8C1A"/>
    <w:rsid w:val="06E9F92D"/>
    <w:rsid w:val="06FC021E"/>
    <w:rsid w:val="070A88C3"/>
    <w:rsid w:val="070F1411"/>
    <w:rsid w:val="07E44E8E"/>
    <w:rsid w:val="07E7FB6D"/>
    <w:rsid w:val="07E8C85F"/>
    <w:rsid w:val="07E933AD"/>
    <w:rsid w:val="080FB11D"/>
    <w:rsid w:val="082E8AF5"/>
    <w:rsid w:val="083FF960"/>
    <w:rsid w:val="097D4923"/>
    <w:rsid w:val="0A33F676"/>
    <w:rsid w:val="0A46B67D"/>
    <w:rsid w:val="0A58CFEE"/>
    <w:rsid w:val="0A8F3F70"/>
    <w:rsid w:val="0AE0BA02"/>
    <w:rsid w:val="0B615F64"/>
    <w:rsid w:val="0BB1C6AD"/>
    <w:rsid w:val="0C234FFB"/>
    <w:rsid w:val="0C626E52"/>
    <w:rsid w:val="0D0F07D6"/>
    <w:rsid w:val="0D2AF93A"/>
    <w:rsid w:val="0DC6CB94"/>
    <w:rsid w:val="0E677616"/>
    <w:rsid w:val="0E71CA43"/>
    <w:rsid w:val="0EA0BB3C"/>
    <w:rsid w:val="0EE0278B"/>
    <w:rsid w:val="103E7FDB"/>
    <w:rsid w:val="10A5FA84"/>
    <w:rsid w:val="10ACE095"/>
    <w:rsid w:val="117A69F9"/>
    <w:rsid w:val="1181C2F8"/>
    <w:rsid w:val="12306632"/>
    <w:rsid w:val="12A65B85"/>
    <w:rsid w:val="12AE6C6F"/>
    <w:rsid w:val="13965C8A"/>
    <w:rsid w:val="13EAB598"/>
    <w:rsid w:val="144BE22E"/>
    <w:rsid w:val="1495CB3F"/>
    <w:rsid w:val="15720782"/>
    <w:rsid w:val="158B415C"/>
    <w:rsid w:val="159841AD"/>
    <w:rsid w:val="15E3BBBA"/>
    <w:rsid w:val="15E4888D"/>
    <w:rsid w:val="16F5E558"/>
    <w:rsid w:val="175F6FFF"/>
    <w:rsid w:val="17A52E53"/>
    <w:rsid w:val="18D8D2DD"/>
    <w:rsid w:val="194CF325"/>
    <w:rsid w:val="1973EC9B"/>
    <w:rsid w:val="19E2E3BE"/>
    <w:rsid w:val="1A49ED56"/>
    <w:rsid w:val="1ACB82E7"/>
    <w:rsid w:val="1ACFE5E0"/>
    <w:rsid w:val="1AE712C2"/>
    <w:rsid w:val="1B09E139"/>
    <w:rsid w:val="1BA8A6C5"/>
    <w:rsid w:val="1C22BE19"/>
    <w:rsid w:val="1C359207"/>
    <w:rsid w:val="1C6C0287"/>
    <w:rsid w:val="1C6D3381"/>
    <w:rsid w:val="1CF6D121"/>
    <w:rsid w:val="1D15C37B"/>
    <w:rsid w:val="1D211361"/>
    <w:rsid w:val="1D32275B"/>
    <w:rsid w:val="1DDC184F"/>
    <w:rsid w:val="1DED6B8A"/>
    <w:rsid w:val="1E3C6043"/>
    <w:rsid w:val="1EE39923"/>
    <w:rsid w:val="206EB63E"/>
    <w:rsid w:val="20CEF60C"/>
    <w:rsid w:val="2285D0B3"/>
    <w:rsid w:val="22C313EA"/>
    <w:rsid w:val="22C8579A"/>
    <w:rsid w:val="237AF43A"/>
    <w:rsid w:val="239DD81B"/>
    <w:rsid w:val="24422AD3"/>
    <w:rsid w:val="24FA0ACA"/>
    <w:rsid w:val="25B12275"/>
    <w:rsid w:val="260E7090"/>
    <w:rsid w:val="27CD86D0"/>
    <w:rsid w:val="2822A371"/>
    <w:rsid w:val="28E57C9A"/>
    <w:rsid w:val="28E73407"/>
    <w:rsid w:val="291781A7"/>
    <w:rsid w:val="293E9119"/>
    <w:rsid w:val="2942C221"/>
    <w:rsid w:val="2963B046"/>
    <w:rsid w:val="29B25641"/>
    <w:rsid w:val="29B388F5"/>
    <w:rsid w:val="2A4FCA7F"/>
    <w:rsid w:val="2AC91146"/>
    <w:rsid w:val="2B086E39"/>
    <w:rsid w:val="2B544BCB"/>
    <w:rsid w:val="2B816550"/>
    <w:rsid w:val="2BB6A2B3"/>
    <w:rsid w:val="2BCCDDFF"/>
    <w:rsid w:val="2C20CF39"/>
    <w:rsid w:val="2C41F0EA"/>
    <w:rsid w:val="2C8D184B"/>
    <w:rsid w:val="2C94DF73"/>
    <w:rsid w:val="2E061733"/>
    <w:rsid w:val="2E1253E6"/>
    <w:rsid w:val="2E1356A9"/>
    <w:rsid w:val="2E651695"/>
    <w:rsid w:val="2E79B1FF"/>
    <w:rsid w:val="2E9F1725"/>
    <w:rsid w:val="2F992A52"/>
    <w:rsid w:val="2FB7BF28"/>
    <w:rsid w:val="301234F7"/>
    <w:rsid w:val="30B73ACA"/>
    <w:rsid w:val="30F52A75"/>
    <w:rsid w:val="31401414"/>
    <w:rsid w:val="31AC1DBF"/>
    <w:rsid w:val="31D48775"/>
    <w:rsid w:val="31F9C1AF"/>
    <w:rsid w:val="32584F8A"/>
    <w:rsid w:val="3267D9B1"/>
    <w:rsid w:val="32A68271"/>
    <w:rsid w:val="32B617B8"/>
    <w:rsid w:val="32E44D90"/>
    <w:rsid w:val="333D32E2"/>
    <w:rsid w:val="33D58E49"/>
    <w:rsid w:val="3414EE25"/>
    <w:rsid w:val="34389DB6"/>
    <w:rsid w:val="34971347"/>
    <w:rsid w:val="350BE58B"/>
    <w:rsid w:val="3663ED03"/>
    <w:rsid w:val="36AAD384"/>
    <w:rsid w:val="36F7A36C"/>
    <w:rsid w:val="3758669B"/>
    <w:rsid w:val="3824A95A"/>
    <w:rsid w:val="393DCC34"/>
    <w:rsid w:val="3957514F"/>
    <w:rsid w:val="3D5E0409"/>
    <w:rsid w:val="3DC0C978"/>
    <w:rsid w:val="3F0895A5"/>
    <w:rsid w:val="3F8D29D7"/>
    <w:rsid w:val="3FA229CB"/>
    <w:rsid w:val="3FA7A252"/>
    <w:rsid w:val="40C5400B"/>
    <w:rsid w:val="4108B47F"/>
    <w:rsid w:val="4118EB45"/>
    <w:rsid w:val="417B724D"/>
    <w:rsid w:val="41863061"/>
    <w:rsid w:val="41B21FEB"/>
    <w:rsid w:val="43F4AEA4"/>
    <w:rsid w:val="446050C9"/>
    <w:rsid w:val="450858ED"/>
    <w:rsid w:val="451A3DB3"/>
    <w:rsid w:val="4579662E"/>
    <w:rsid w:val="46278153"/>
    <w:rsid w:val="468BD4DF"/>
    <w:rsid w:val="46DFD130"/>
    <w:rsid w:val="470EC6EB"/>
    <w:rsid w:val="4716A377"/>
    <w:rsid w:val="47AE2A8C"/>
    <w:rsid w:val="47EA5A0F"/>
    <w:rsid w:val="480472B0"/>
    <w:rsid w:val="48DE05BC"/>
    <w:rsid w:val="4952017E"/>
    <w:rsid w:val="496D2004"/>
    <w:rsid w:val="499137C6"/>
    <w:rsid w:val="49AD7707"/>
    <w:rsid w:val="49C03D9E"/>
    <w:rsid w:val="4A4502D1"/>
    <w:rsid w:val="4A70C9BC"/>
    <w:rsid w:val="4AC26A74"/>
    <w:rsid w:val="4B696A17"/>
    <w:rsid w:val="4B8DC7F6"/>
    <w:rsid w:val="4BDF68F9"/>
    <w:rsid w:val="4C51C385"/>
    <w:rsid w:val="4C879499"/>
    <w:rsid w:val="4C991ED7"/>
    <w:rsid w:val="4CA41B4E"/>
    <w:rsid w:val="4D0B8381"/>
    <w:rsid w:val="4D3FAD95"/>
    <w:rsid w:val="4D8ECAC4"/>
    <w:rsid w:val="4E29BC75"/>
    <w:rsid w:val="4F283CD5"/>
    <w:rsid w:val="4F4030F5"/>
    <w:rsid w:val="4F98D1CD"/>
    <w:rsid w:val="4FCB301C"/>
    <w:rsid w:val="508D3551"/>
    <w:rsid w:val="50EB0815"/>
    <w:rsid w:val="52996231"/>
    <w:rsid w:val="529B6B05"/>
    <w:rsid w:val="530D8643"/>
    <w:rsid w:val="537E0258"/>
    <w:rsid w:val="5437D99A"/>
    <w:rsid w:val="54AA5B9D"/>
    <w:rsid w:val="552E3957"/>
    <w:rsid w:val="563AB24D"/>
    <w:rsid w:val="568EBF1D"/>
    <w:rsid w:val="58E22941"/>
    <w:rsid w:val="5960CC2C"/>
    <w:rsid w:val="597A71BE"/>
    <w:rsid w:val="59CA1547"/>
    <w:rsid w:val="5A0A44C0"/>
    <w:rsid w:val="5A41BD9A"/>
    <w:rsid w:val="5A6F02FC"/>
    <w:rsid w:val="5B0089EA"/>
    <w:rsid w:val="5BB50E14"/>
    <w:rsid w:val="5BC270E6"/>
    <w:rsid w:val="5C43CBA2"/>
    <w:rsid w:val="5C7B2A7A"/>
    <w:rsid w:val="5C9C695D"/>
    <w:rsid w:val="5D690976"/>
    <w:rsid w:val="5DBFB427"/>
    <w:rsid w:val="5EBCEA33"/>
    <w:rsid w:val="5F0D30E8"/>
    <w:rsid w:val="5F509B9C"/>
    <w:rsid w:val="5F65E200"/>
    <w:rsid w:val="60108D11"/>
    <w:rsid w:val="60D361B5"/>
    <w:rsid w:val="614D98F3"/>
    <w:rsid w:val="61C0069A"/>
    <w:rsid w:val="6237ECDC"/>
    <w:rsid w:val="623CF8ED"/>
    <w:rsid w:val="6268738F"/>
    <w:rsid w:val="6289ED4D"/>
    <w:rsid w:val="62BB253C"/>
    <w:rsid w:val="6339937E"/>
    <w:rsid w:val="63690492"/>
    <w:rsid w:val="63797DA7"/>
    <w:rsid w:val="6407C42C"/>
    <w:rsid w:val="64C35D3B"/>
    <w:rsid w:val="64C80179"/>
    <w:rsid w:val="653AD435"/>
    <w:rsid w:val="6560CCBC"/>
    <w:rsid w:val="65B8785D"/>
    <w:rsid w:val="65D3BB11"/>
    <w:rsid w:val="66564BEB"/>
    <w:rsid w:val="66D4AE39"/>
    <w:rsid w:val="670CC42F"/>
    <w:rsid w:val="6711DEF3"/>
    <w:rsid w:val="6790F5EB"/>
    <w:rsid w:val="6838290B"/>
    <w:rsid w:val="6888850A"/>
    <w:rsid w:val="695DB872"/>
    <w:rsid w:val="69C1CDFA"/>
    <w:rsid w:val="69F2212D"/>
    <w:rsid w:val="6A355E94"/>
    <w:rsid w:val="6A8B9B9A"/>
    <w:rsid w:val="6B203FC9"/>
    <w:rsid w:val="6C005C33"/>
    <w:rsid w:val="6C43FBF4"/>
    <w:rsid w:val="6CE78344"/>
    <w:rsid w:val="6D34132F"/>
    <w:rsid w:val="6EDF6084"/>
    <w:rsid w:val="6EE2E844"/>
    <w:rsid w:val="6F40F87B"/>
    <w:rsid w:val="6F46C56B"/>
    <w:rsid w:val="6F4DAB97"/>
    <w:rsid w:val="6FBB1548"/>
    <w:rsid w:val="700CA491"/>
    <w:rsid w:val="707E9A85"/>
    <w:rsid w:val="7087D27D"/>
    <w:rsid w:val="71B6682F"/>
    <w:rsid w:val="734AF471"/>
    <w:rsid w:val="73558EB6"/>
    <w:rsid w:val="74C69991"/>
    <w:rsid w:val="759024AF"/>
    <w:rsid w:val="75BC3112"/>
    <w:rsid w:val="75C0B131"/>
    <w:rsid w:val="75F58BC8"/>
    <w:rsid w:val="7619624C"/>
    <w:rsid w:val="76473612"/>
    <w:rsid w:val="771ABB70"/>
    <w:rsid w:val="77405F16"/>
    <w:rsid w:val="77AA6BD5"/>
    <w:rsid w:val="789636F5"/>
    <w:rsid w:val="78979C4E"/>
    <w:rsid w:val="78B0C855"/>
    <w:rsid w:val="792520D5"/>
    <w:rsid w:val="7A1EDC4C"/>
    <w:rsid w:val="7AB494E2"/>
    <w:rsid w:val="7B6AC427"/>
    <w:rsid w:val="7BCCECCE"/>
    <w:rsid w:val="7BCF6205"/>
    <w:rsid w:val="7D60D9F4"/>
    <w:rsid w:val="7E1F6D81"/>
    <w:rsid w:val="7EC4C236"/>
    <w:rsid w:val="7EC77DA6"/>
    <w:rsid w:val="7F5D7B60"/>
    <w:rsid w:val="7FE9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D673"/>
  <w15:chartTrackingRefBased/>
  <w15:docId w15:val="{73D645AF-4F63-4B80-9B87-5309254B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7308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7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b78\Downloads\IC-Team-Action-Plan-859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094929-8430-4b40-a454-033f8a0633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DC680D24D4847AE1AFB4332811083" ma:contentTypeVersion="11" ma:contentTypeDescription="Create a new document." ma:contentTypeScope="" ma:versionID="9cca26a8927ae747c11e896ccdc1643f">
  <xsd:schema xmlns:xsd="http://www.w3.org/2001/XMLSchema" xmlns:xs="http://www.w3.org/2001/XMLSchema" xmlns:p="http://schemas.microsoft.com/office/2006/metadata/properties" xmlns:ns2="be094929-8430-4b40-a454-033f8a0633f3" targetNamespace="http://schemas.microsoft.com/office/2006/metadata/properties" ma:root="true" ma:fieldsID="306c1dfd61965183cea50ca414db8fbc" ns2:_="">
    <xsd:import namespace="be094929-8430-4b40-a454-033f8a063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94929-8430-4b40-a454-033f8a063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d25522f-edd0-427e-9795-bb5f64c4b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F4B62E-C298-4CD4-8430-B8DABBF98808}">
  <ds:schemaRefs>
    <ds:schemaRef ds:uri="http://schemas.microsoft.com/office/2006/metadata/properties"/>
    <ds:schemaRef ds:uri="http://schemas.microsoft.com/office/infopath/2007/PartnerControls"/>
    <ds:schemaRef ds:uri="be094929-8430-4b40-a454-033f8a0633f3"/>
  </ds:schemaRefs>
</ds:datastoreItem>
</file>

<file path=customXml/itemProps2.xml><?xml version="1.0" encoding="utf-8"?>
<ds:datastoreItem xmlns:ds="http://schemas.openxmlformats.org/officeDocument/2006/customXml" ds:itemID="{CAECF0FA-1FCA-4C3F-8254-AF647F208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94929-8430-4b40-a454-033f8a063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DA9CAD-3DCA-48E9-A4FD-D3F6DF06A2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IC-Team-Action-Plan-8595_WORD.dotx</Template>
  <TotalTime>7</TotalTime>
  <Pages>2</Pages>
  <Words>356</Words>
  <Characters>1799</Characters>
  <Application>Microsoft Office Word</Application>
  <DocSecurity>0</DocSecurity>
  <Lines>138</Lines>
  <Paragraphs>48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Habeebullah Yusuf</dc:creator>
  <cp:keywords/>
  <dc:description/>
  <cp:lastModifiedBy>Niall Corbishley</cp:lastModifiedBy>
  <cp:revision>21</cp:revision>
  <dcterms:created xsi:type="dcterms:W3CDTF">2022-01-17T17:44:00Z</dcterms:created>
  <dcterms:modified xsi:type="dcterms:W3CDTF">2026-03-24T13:28:00Z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0x010100135DC680D24D4847AE1AFB4332811083</vt:lpwstr>
  </property>
  <property fmtid="{D5CDD505-2E9C-101B-9397-08002B2CF9AE}" pid="3" name="MediaServiceImageTags">
    <vt:lpwstr/>
  </property>
</Properties>
</file>